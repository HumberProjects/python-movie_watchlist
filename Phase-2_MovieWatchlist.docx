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8BFD0" w14:textId="780BC88E" w:rsidR="00C6554A" w:rsidRPr="008B5277" w:rsidRDefault="009D0107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w:drawing>
          <wp:inline distT="0" distB="0" distL="0" distR="0" wp14:anchorId="7719D530" wp14:editId="11975393">
            <wp:extent cx="5486400" cy="5486400"/>
            <wp:effectExtent l="0" t="0" r="0" b="0"/>
            <wp:docPr id="1957720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0234" name="Picture 19577202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26C35D64" w14:textId="38183C33" w:rsidR="00C6554A" w:rsidRDefault="00A93356" w:rsidP="00C6554A">
      <w:pPr>
        <w:pStyle w:val="Title"/>
      </w:pPr>
      <w:r>
        <w:t>Movie Watchlist</w:t>
      </w:r>
    </w:p>
    <w:p w14:paraId="2FE27C1A" w14:textId="5CB88435" w:rsidR="00C6554A" w:rsidRPr="00D5413C" w:rsidRDefault="009D0107" w:rsidP="00C6554A">
      <w:pPr>
        <w:pStyle w:val="Subtitle"/>
      </w:pPr>
      <w:r>
        <w:t>Python mini project ‘</w:t>
      </w:r>
      <w:r w:rsidR="00A93356">
        <w:t>Phase-2</w:t>
      </w:r>
      <w:r>
        <w:t>’</w:t>
      </w:r>
    </w:p>
    <w:p w14:paraId="42D599ED" w14:textId="5FEEF670" w:rsidR="00A93356" w:rsidRDefault="00A93356" w:rsidP="00C6554A">
      <w:pPr>
        <w:pStyle w:val="ContactInfo"/>
      </w:pPr>
      <w:r>
        <w:t xml:space="preserve">Professor- </w:t>
      </w:r>
      <w:r w:rsidR="001A5C1F">
        <w:t>Muhammad Khan</w:t>
      </w:r>
    </w:p>
    <w:p w14:paraId="1EBFC2D2" w14:textId="19B7FF9B" w:rsidR="00C6554A" w:rsidRDefault="00A93356" w:rsidP="00C6554A">
      <w:pPr>
        <w:pStyle w:val="ContactInfo"/>
      </w:pPr>
      <w:r>
        <w:t>Shreya Bhoir- N01606928</w:t>
      </w:r>
      <w:r w:rsidR="00C6554A">
        <w:t>|</w:t>
      </w:r>
      <w:r>
        <w:t xml:space="preserve"> Vimmi </w:t>
      </w:r>
      <w:r w:rsidR="00C6554A" w:rsidRPr="00D5413C">
        <w:t xml:space="preserve"> </w:t>
      </w:r>
      <w:r>
        <w:t>Cherruserykkaran- N01617667</w:t>
      </w:r>
      <w:r w:rsidR="00C6554A">
        <w:br w:type="page"/>
      </w:r>
    </w:p>
    <w:p w14:paraId="3DA1AFCE" w14:textId="733F7474" w:rsidR="00C6554A" w:rsidRDefault="001B5F4B" w:rsidP="00C6554A">
      <w:pPr>
        <w:pStyle w:val="Heading1"/>
      </w:pPr>
      <w:r>
        <w:lastRenderedPageBreak/>
        <w:t>Database Demonstration</w:t>
      </w:r>
    </w:p>
    <w:p w14:paraId="795D66F0" w14:textId="11B18C1E" w:rsidR="002035A2" w:rsidRDefault="002035A2" w:rsidP="002035A2">
      <w:pPr>
        <w:pStyle w:val="ListParagraph"/>
        <w:numPr>
          <w:ilvl w:val="0"/>
          <w:numId w:val="17"/>
        </w:numPr>
      </w:pPr>
      <w:r>
        <w:t>Created Database and Tables</w:t>
      </w:r>
    </w:p>
    <w:p w14:paraId="394FB589" w14:textId="4A56E0D2" w:rsidR="000F5842" w:rsidRDefault="000F5842" w:rsidP="004811FD">
      <w:r w:rsidRPr="000F5842">
        <w:drawing>
          <wp:inline distT="0" distB="0" distL="0" distR="0" wp14:anchorId="01FBA7A4" wp14:editId="5398B35A">
            <wp:extent cx="5486400" cy="4864100"/>
            <wp:effectExtent l="0" t="0" r="0" b="0"/>
            <wp:docPr id="8803725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72557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BFFC" w14:textId="07D29396" w:rsidR="000F5842" w:rsidRDefault="000F5842" w:rsidP="004811FD">
      <w:r w:rsidRPr="000F5842">
        <w:lastRenderedPageBreak/>
        <w:drawing>
          <wp:inline distT="0" distB="0" distL="0" distR="0" wp14:anchorId="34749319" wp14:editId="10BCACF2">
            <wp:extent cx="5486400" cy="4950460"/>
            <wp:effectExtent l="0" t="0" r="0" b="2540"/>
            <wp:docPr id="7762029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0293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509B" w14:textId="462EEC20" w:rsidR="000F5842" w:rsidRDefault="000F5842" w:rsidP="004811FD">
      <w:r w:rsidRPr="000F5842">
        <w:drawing>
          <wp:inline distT="0" distB="0" distL="0" distR="0" wp14:anchorId="112559C0" wp14:editId="60F0D139">
            <wp:extent cx="2829320" cy="1019317"/>
            <wp:effectExtent l="0" t="0" r="9525" b="9525"/>
            <wp:docPr id="59462990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9901" name="Picture 1" descr="A close-up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5664" w14:textId="59BBF1B0" w:rsidR="00453800" w:rsidRDefault="000F5842" w:rsidP="004811FD">
      <w:r w:rsidRPr="000F5842">
        <w:lastRenderedPageBreak/>
        <w:drawing>
          <wp:inline distT="0" distB="0" distL="0" distR="0" wp14:anchorId="0210C8C6" wp14:editId="58F30C33">
            <wp:extent cx="3162741" cy="1991003"/>
            <wp:effectExtent l="0" t="0" r="0" b="9525"/>
            <wp:docPr id="1905914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471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063A" w14:textId="55D3866B" w:rsidR="002035A2" w:rsidRPr="002035A2" w:rsidRDefault="00797079" w:rsidP="002035A2">
      <w:pPr>
        <w:pStyle w:val="ListParagraph"/>
        <w:numPr>
          <w:ilvl w:val="0"/>
          <w:numId w:val="16"/>
        </w:numPr>
        <w:rPr>
          <w:b/>
          <w:bCs/>
        </w:rPr>
      </w:pPr>
      <w:r w:rsidRPr="00151123">
        <w:rPr>
          <w:b/>
          <w:bCs/>
        </w:rPr>
        <w:t>Inserted Data in All Tables</w:t>
      </w:r>
    </w:p>
    <w:p w14:paraId="50C7C1AB" w14:textId="055B19E8" w:rsidR="00B33D60" w:rsidRDefault="00797079" w:rsidP="004811FD">
      <w:r w:rsidRPr="00797079">
        <w:drawing>
          <wp:inline distT="0" distB="0" distL="0" distR="0" wp14:anchorId="12FD7E13" wp14:editId="3B1162C2">
            <wp:extent cx="5486400" cy="2834005"/>
            <wp:effectExtent l="0" t="0" r="0" b="4445"/>
            <wp:docPr id="1540548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4866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0E8D0A" w14:textId="4A83D0FC" w:rsidR="007B7042" w:rsidRDefault="007B7042" w:rsidP="007B7042">
      <w:r w:rsidRPr="007B7042">
        <w:drawing>
          <wp:inline distT="0" distB="0" distL="0" distR="0" wp14:anchorId="3DF521FF" wp14:editId="11215FD3">
            <wp:extent cx="5486400" cy="956945"/>
            <wp:effectExtent l="0" t="0" r="0" b="0"/>
            <wp:docPr id="12875495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4951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3A72" w14:textId="7E0D9047" w:rsidR="007B7042" w:rsidRDefault="007B7042" w:rsidP="007B7042">
      <w:r w:rsidRPr="007B7042">
        <w:drawing>
          <wp:inline distT="0" distB="0" distL="0" distR="0" wp14:anchorId="6964F737" wp14:editId="616CE9E5">
            <wp:extent cx="4239217" cy="1143160"/>
            <wp:effectExtent l="0" t="0" r="0" b="0"/>
            <wp:docPr id="1564840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4044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7E0B" w14:textId="60752AEF" w:rsidR="002035A2" w:rsidRDefault="007B7042" w:rsidP="007B7042">
      <w:r w:rsidRPr="007B7042">
        <w:lastRenderedPageBreak/>
        <w:drawing>
          <wp:inline distT="0" distB="0" distL="0" distR="0" wp14:anchorId="7D74BA5A" wp14:editId="17343BC8">
            <wp:extent cx="5486400" cy="1043305"/>
            <wp:effectExtent l="0" t="0" r="0" b="4445"/>
            <wp:docPr id="1073468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6842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2B0F" w14:textId="20E467C5" w:rsidR="007B7042" w:rsidRDefault="007B7042" w:rsidP="007B7042">
      <w:r w:rsidRPr="007B7042">
        <w:drawing>
          <wp:inline distT="0" distB="0" distL="0" distR="0" wp14:anchorId="756DC0F6" wp14:editId="0E9099C0">
            <wp:extent cx="4525006" cy="1152686"/>
            <wp:effectExtent l="0" t="0" r="0" b="9525"/>
            <wp:docPr id="1149322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2218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F614" w14:textId="340F8690" w:rsidR="007B7042" w:rsidRDefault="007B7042" w:rsidP="007B7042">
      <w:r w:rsidRPr="007B7042">
        <w:drawing>
          <wp:inline distT="0" distB="0" distL="0" distR="0" wp14:anchorId="52AA0932" wp14:editId="602F968F">
            <wp:extent cx="3829584" cy="1133633"/>
            <wp:effectExtent l="0" t="0" r="0" b="9525"/>
            <wp:docPr id="13703756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7563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5EF1" w14:textId="77777777" w:rsidR="003174BF" w:rsidRDefault="003174BF" w:rsidP="007B7042"/>
    <w:p w14:paraId="4A62E126" w14:textId="77777777" w:rsidR="002035A2" w:rsidRDefault="002035A2" w:rsidP="007B7042"/>
    <w:p w14:paraId="1B76D7ED" w14:textId="77777777" w:rsidR="007B7042" w:rsidRDefault="007B7042" w:rsidP="004811FD"/>
    <w:p w14:paraId="1B723813" w14:textId="77777777" w:rsidR="003155CD" w:rsidRDefault="003155CD" w:rsidP="004811FD"/>
    <w:p w14:paraId="6AB0FF51" w14:textId="77777777" w:rsidR="003155CD" w:rsidRDefault="003155CD" w:rsidP="004811FD"/>
    <w:p w14:paraId="5D94C41C" w14:textId="77777777" w:rsidR="003155CD" w:rsidRDefault="003155CD" w:rsidP="004811FD"/>
    <w:p w14:paraId="076DCC61" w14:textId="77777777" w:rsidR="003155CD" w:rsidRDefault="003155CD" w:rsidP="004811FD"/>
    <w:p w14:paraId="18A66C11" w14:textId="77777777" w:rsidR="003155CD" w:rsidRDefault="003155CD" w:rsidP="004811FD"/>
    <w:p w14:paraId="02F15EFF" w14:textId="77777777" w:rsidR="003155CD" w:rsidRDefault="003155CD" w:rsidP="004811FD"/>
    <w:p w14:paraId="2C2CDD21" w14:textId="77777777" w:rsidR="003155CD" w:rsidRDefault="003155CD" w:rsidP="004811FD"/>
    <w:p w14:paraId="5F5F85C6" w14:textId="77777777" w:rsidR="005735FD" w:rsidRDefault="005735FD" w:rsidP="004811FD"/>
    <w:p w14:paraId="702B5FF4" w14:textId="77777777" w:rsidR="005735FD" w:rsidRDefault="005735FD" w:rsidP="004811FD"/>
    <w:p w14:paraId="4E3828CE" w14:textId="77777777" w:rsidR="005735FD" w:rsidRDefault="005735FD" w:rsidP="004811FD"/>
    <w:p w14:paraId="2DB32D22" w14:textId="77777777" w:rsidR="005735FD" w:rsidRDefault="005735FD" w:rsidP="004811FD"/>
    <w:p w14:paraId="46485D5C" w14:textId="74981910" w:rsidR="00C6554A" w:rsidRPr="00D5413C" w:rsidRDefault="004811FD" w:rsidP="00C6554A">
      <w:pPr>
        <w:pStyle w:val="Heading2"/>
      </w:pPr>
      <w:r>
        <w:lastRenderedPageBreak/>
        <w:t>ER-Diagram</w:t>
      </w:r>
    </w:p>
    <w:p w14:paraId="5EFD2873" w14:textId="0A86049F" w:rsidR="008506AB" w:rsidRDefault="008506AB" w:rsidP="004811FD">
      <w:r w:rsidRPr="008506AB">
        <w:drawing>
          <wp:inline distT="0" distB="0" distL="0" distR="0" wp14:anchorId="526C00DB" wp14:editId="0BD10F2D">
            <wp:extent cx="5486400" cy="3766820"/>
            <wp:effectExtent l="0" t="0" r="0" b="5080"/>
            <wp:docPr id="150118493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84935" name="Picture 1" descr="A computer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D437" w14:textId="77777777" w:rsidR="003174BF" w:rsidRDefault="003174BF" w:rsidP="004811FD"/>
    <w:p w14:paraId="1E6A14A1" w14:textId="63C4D12D" w:rsidR="003174BF" w:rsidRDefault="003174BF" w:rsidP="003174BF">
      <w:pPr>
        <w:pStyle w:val="Heading2"/>
      </w:pPr>
      <w:r>
        <w:t>Summary</w:t>
      </w:r>
    </w:p>
    <w:p w14:paraId="0E7D7052" w14:textId="08A59704" w:rsidR="00D158C6" w:rsidRDefault="003174BF" w:rsidP="004811FD">
      <w:r>
        <w:t>We did not make any changes in Phase-2</w:t>
      </w:r>
      <w:r w:rsidR="008F13CB">
        <w:t>.</w:t>
      </w:r>
    </w:p>
    <w:p w14:paraId="3194C8DF" w14:textId="6FC2C77B" w:rsidR="00D158C6" w:rsidRDefault="00D158C6" w:rsidP="00D158C6">
      <w:pPr>
        <w:pStyle w:val="Heading2"/>
      </w:pPr>
      <w:r>
        <w:t>Roles</w:t>
      </w:r>
    </w:p>
    <w:p w14:paraId="249658EC" w14:textId="1C4AF7BC" w:rsidR="00D158C6" w:rsidRDefault="00D158C6" w:rsidP="00D158C6">
      <w:r>
        <w:t>Shreya Bhoir</w:t>
      </w:r>
    </w:p>
    <w:p w14:paraId="2781AA77" w14:textId="3B10D518" w:rsidR="009568B6" w:rsidRDefault="009568B6" w:rsidP="009568B6">
      <w:pPr>
        <w:pStyle w:val="ListParagraph"/>
        <w:numPr>
          <w:ilvl w:val="0"/>
          <w:numId w:val="16"/>
        </w:numPr>
      </w:pPr>
      <w:r>
        <w:t>Created Database and Tables also Tested the Use-cases.</w:t>
      </w:r>
    </w:p>
    <w:p w14:paraId="6BE0EE9A" w14:textId="2F2E81AF" w:rsidR="00D158C6" w:rsidRDefault="00D158C6" w:rsidP="00D158C6">
      <w:r>
        <w:t xml:space="preserve">Vimmi </w:t>
      </w:r>
      <w:proofErr w:type="spellStart"/>
      <w:r>
        <w:t>Cherruserykkaran</w:t>
      </w:r>
      <w:proofErr w:type="spellEnd"/>
    </w:p>
    <w:p w14:paraId="1B292FE6" w14:textId="70256349" w:rsidR="00B47CAD" w:rsidRDefault="00B47CAD" w:rsidP="00B47CAD">
      <w:pPr>
        <w:pStyle w:val="ListParagraph"/>
        <w:numPr>
          <w:ilvl w:val="0"/>
          <w:numId w:val="16"/>
        </w:numPr>
      </w:pPr>
      <w:r>
        <w:t xml:space="preserve">Created ER-Diagram in SQL </w:t>
      </w:r>
      <w:proofErr w:type="gramStart"/>
      <w:r>
        <w:t>workbench</w:t>
      </w:r>
      <w:proofErr w:type="gramEnd"/>
    </w:p>
    <w:p w14:paraId="1971723B" w14:textId="77777777" w:rsidR="008F13CB" w:rsidRDefault="008F13CB" w:rsidP="008F13CB"/>
    <w:p w14:paraId="44F50CD5" w14:textId="76D2880B" w:rsidR="008F13CB" w:rsidRPr="00E63F19" w:rsidRDefault="008F13CB" w:rsidP="008F13CB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63F19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THANK YOU</w:t>
      </w:r>
    </w:p>
    <w:p w14:paraId="66484214" w14:textId="77777777" w:rsidR="00D158C6" w:rsidRPr="00D158C6" w:rsidRDefault="00D158C6" w:rsidP="00D158C6"/>
    <w:p w14:paraId="3804F76C" w14:textId="77777777" w:rsidR="00D158C6" w:rsidRDefault="00D158C6" w:rsidP="004811FD"/>
    <w:sectPr w:rsidR="00D158C6">
      <w:footerReference w:type="default" r:id="rId19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E9658" w14:textId="77777777" w:rsidR="007065A3" w:rsidRDefault="007065A3" w:rsidP="00C6554A">
      <w:pPr>
        <w:spacing w:before="0" w:after="0" w:line="240" w:lineRule="auto"/>
      </w:pPr>
      <w:r>
        <w:separator/>
      </w:r>
    </w:p>
  </w:endnote>
  <w:endnote w:type="continuationSeparator" w:id="0">
    <w:p w14:paraId="08E29533" w14:textId="77777777" w:rsidR="007065A3" w:rsidRDefault="007065A3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7E894" w14:textId="77777777" w:rsidR="00E7690D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3C290" w14:textId="77777777" w:rsidR="007065A3" w:rsidRDefault="007065A3" w:rsidP="00C6554A">
      <w:pPr>
        <w:spacing w:before="0" w:after="0" w:line="240" w:lineRule="auto"/>
      </w:pPr>
      <w:r>
        <w:separator/>
      </w:r>
    </w:p>
  </w:footnote>
  <w:footnote w:type="continuationSeparator" w:id="0">
    <w:p w14:paraId="495BE792" w14:textId="77777777" w:rsidR="007065A3" w:rsidRDefault="007065A3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EA64F03"/>
    <w:multiLevelType w:val="hybridMultilevel"/>
    <w:tmpl w:val="E610B3E2"/>
    <w:lvl w:ilvl="0" w:tplc="15A0FDA2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2906BA"/>
    <w:multiLevelType w:val="hybridMultilevel"/>
    <w:tmpl w:val="38825FD4"/>
    <w:lvl w:ilvl="0" w:tplc="396A1EAE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4483">
    <w:abstractNumId w:val="9"/>
  </w:num>
  <w:num w:numId="2" w16cid:durableId="755634185">
    <w:abstractNumId w:val="8"/>
  </w:num>
  <w:num w:numId="3" w16cid:durableId="795297277">
    <w:abstractNumId w:val="8"/>
  </w:num>
  <w:num w:numId="4" w16cid:durableId="806976695">
    <w:abstractNumId w:val="9"/>
  </w:num>
  <w:num w:numId="5" w16cid:durableId="316374619">
    <w:abstractNumId w:val="12"/>
  </w:num>
  <w:num w:numId="6" w16cid:durableId="343168338">
    <w:abstractNumId w:val="10"/>
  </w:num>
  <w:num w:numId="7" w16cid:durableId="1084183775">
    <w:abstractNumId w:val="11"/>
  </w:num>
  <w:num w:numId="8" w16cid:durableId="2125222723">
    <w:abstractNumId w:val="7"/>
  </w:num>
  <w:num w:numId="9" w16cid:durableId="1678771810">
    <w:abstractNumId w:val="6"/>
  </w:num>
  <w:num w:numId="10" w16cid:durableId="629475567">
    <w:abstractNumId w:val="5"/>
  </w:num>
  <w:num w:numId="11" w16cid:durableId="693731257">
    <w:abstractNumId w:val="4"/>
  </w:num>
  <w:num w:numId="12" w16cid:durableId="148056619">
    <w:abstractNumId w:val="3"/>
  </w:num>
  <w:num w:numId="13" w16cid:durableId="1859392047">
    <w:abstractNumId w:val="2"/>
  </w:num>
  <w:num w:numId="14" w16cid:durableId="876741063">
    <w:abstractNumId w:val="1"/>
  </w:num>
  <w:num w:numId="15" w16cid:durableId="560555268">
    <w:abstractNumId w:val="0"/>
  </w:num>
  <w:num w:numId="16" w16cid:durableId="747464090">
    <w:abstractNumId w:val="14"/>
  </w:num>
  <w:num w:numId="17" w16cid:durableId="3216662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56"/>
    <w:rsid w:val="000F5842"/>
    <w:rsid w:val="00151123"/>
    <w:rsid w:val="001A5C1F"/>
    <w:rsid w:val="001B5F4B"/>
    <w:rsid w:val="002035A2"/>
    <w:rsid w:val="002554CD"/>
    <w:rsid w:val="00293B83"/>
    <w:rsid w:val="002B4294"/>
    <w:rsid w:val="002E2046"/>
    <w:rsid w:val="003155CD"/>
    <w:rsid w:val="003174BF"/>
    <w:rsid w:val="00333D0D"/>
    <w:rsid w:val="00453800"/>
    <w:rsid w:val="004811FD"/>
    <w:rsid w:val="004C049F"/>
    <w:rsid w:val="005000E2"/>
    <w:rsid w:val="005735FD"/>
    <w:rsid w:val="006A3CE7"/>
    <w:rsid w:val="007065A3"/>
    <w:rsid w:val="00737F75"/>
    <w:rsid w:val="00797079"/>
    <w:rsid w:val="007B7042"/>
    <w:rsid w:val="008506AB"/>
    <w:rsid w:val="008F13CB"/>
    <w:rsid w:val="009568B6"/>
    <w:rsid w:val="009D0107"/>
    <w:rsid w:val="00A93356"/>
    <w:rsid w:val="00B33D60"/>
    <w:rsid w:val="00B47CAD"/>
    <w:rsid w:val="00C6554A"/>
    <w:rsid w:val="00D158C6"/>
    <w:rsid w:val="00E63F19"/>
    <w:rsid w:val="00E7690D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C4047"/>
  <w15:chartTrackingRefBased/>
  <w15:docId w15:val="{BA7346C1-4417-4617-BC8D-9618609F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151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ya%20Bhoir\AppData\Local\Microsoft\Office\16.0\DTS\en-IN%7bF23E1EEE-BF7A-4FC0-8104-66307EC5EFA9%7d\%7b2F472BA0-A58C-47CD-B136-684C78A24F54%7dtf02835058_win32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{2F472BA0-A58C-47CD-B136-684C78A24F54}tf02835058_win32</Template>
  <TotalTime>60</TotalTime>
  <Pages>7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Bhoir</dc:creator>
  <cp:keywords/>
  <dc:description/>
  <cp:lastModifiedBy>Benixon Thomas</cp:lastModifiedBy>
  <cp:revision>23</cp:revision>
  <dcterms:created xsi:type="dcterms:W3CDTF">2023-11-14T18:06:00Z</dcterms:created>
  <dcterms:modified xsi:type="dcterms:W3CDTF">2023-11-14T19:38:00Z</dcterms:modified>
</cp:coreProperties>
</file>